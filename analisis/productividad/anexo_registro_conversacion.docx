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35D" w:rsidRPr="00FA44E2" w:rsidRDefault="001F535D" w:rsidP="001F535D">
      <w:pPr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FA44E2">
        <w:rPr>
          <w:rFonts w:ascii="Arial" w:hAnsi="Arial" w:cs="Arial"/>
          <w:sz w:val="20"/>
          <w:szCs w:val="20"/>
        </w:rPr>
        <w:t>ANEXO. Modelo Registro Conversación de Desarrollo</w:t>
      </w:r>
    </w:p>
    <w:p w:rsidR="001F535D" w:rsidRPr="00FA44E2" w:rsidRDefault="001F535D" w:rsidP="001F535D">
      <w:pPr>
        <w:jc w:val="center"/>
        <w:rPr>
          <w:rFonts w:ascii="Arial" w:hAnsi="Arial" w:cs="Arial"/>
          <w:sz w:val="20"/>
          <w:szCs w:val="20"/>
        </w:rPr>
      </w:pPr>
      <w:r w:rsidRPr="00FA44E2">
        <w:rPr>
          <w:rFonts w:ascii="Arial" w:hAnsi="Arial" w:cs="Arial"/>
          <w:sz w:val="20"/>
          <w:szCs w:val="20"/>
        </w:rPr>
        <w:t>Cumplimentar por el supervisor, en presencia del colaborador y firmar por ambos (por duplicado)</w:t>
      </w: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1F535D" w:rsidRPr="00FA44E2" w:rsidTr="00C452AB">
        <w:tc>
          <w:tcPr>
            <w:tcW w:w="2694" w:type="dxa"/>
            <w:vAlign w:val="center"/>
          </w:tcPr>
          <w:p w:rsidR="001F535D" w:rsidRPr="00FA44E2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Persona (colaborador):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F535D" w:rsidRPr="00FA44E2" w:rsidTr="00C452AB">
        <w:tc>
          <w:tcPr>
            <w:tcW w:w="2694" w:type="dxa"/>
            <w:vAlign w:val="center"/>
          </w:tcPr>
          <w:p w:rsidR="001F535D" w:rsidRPr="00FA44E2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F535D" w:rsidRPr="00FA44E2" w:rsidTr="00C452AB">
        <w:tc>
          <w:tcPr>
            <w:tcW w:w="2694" w:type="dxa"/>
            <w:vAlign w:val="center"/>
          </w:tcPr>
          <w:p w:rsidR="001F535D" w:rsidRPr="00FA44E2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Unidad: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F535D" w:rsidRPr="00FA44E2" w:rsidTr="00C452AB">
        <w:tc>
          <w:tcPr>
            <w:tcW w:w="2694" w:type="dxa"/>
            <w:vAlign w:val="center"/>
          </w:tcPr>
          <w:p w:rsidR="001F535D" w:rsidRPr="00FA44E2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Persona (supervisor):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F535D" w:rsidRPr="00FA44E2" w:rsidTr="00C452AB">
        <w:trPr>
          <w:trHeight w:val="207"/>
        </w:trPr>
        <w:tc>
          <w:tcPr>
            <w:tcW w:w="2694" w:type="dxa"/>
            <w:vAlign w:val="center"/>
          </w:tcPr>
          <w:p w:rsidR="001F535D" w:rsidRPr="00FA44E2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Fecha y hora de reunión: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F535D" w:rsidRPr="00FA44E2" w:rsidTr="00C452AB">
        <w:trPr>
          <w:trHeight w:val="7940"/>
        </w:trPr>
        <w:tc>
          <w:tcPr>
            <w:tcW w:w="2694" w:type="dxa"/>
            <w:vAlign w:val="center"/>
          </w:tcPr>
          <w:p w:rsidR="001F535D" w:rsidRPr="00FA44E2" w:rsidRDefault="001F535D" w:rsidP="00C452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Temas tratados en la conversación (genéricos, sin detallar)</w:t>
            </w:r>
          </w:p>
        </w:tc>
        <w:tc>
          <w:tcPr>
            <w:tcW w:w="6095" w:type="dxa"/>
            <w:vAlign w:val="center"/>
          </w:tcPr>
          <w:p w:rsidR="001F535D" w:rsidRPr="00FA44E2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F535D" w:rsidRPr="00FA44E2" w:rsidRDefault="001F535D" w:rsidP="001F535D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4678"/>
        <w:gridCol w:w="4111"/>
      </w:tblGrid>
      <w:tr w:rsidR="001F535D" w:rsidRPr="001269FA" w:rsidTr="00C452AB">
        <w:tc>
          <w:tcPr>
            <w:tcW w:w="4678" w:type="dxa"/>
            <w:vAlign w:val="center"/>
          </w:tcPr>
          <w:p w:rsidR="001F535D" w:rsidRPr="00FA44E2" w:rsidRDefault="001F535D" w:rsidP="00C452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Firma del Supervisor</w:t>
            </w:r>
          </w:p>
        </w:tc>
        <w:tc>
          <w:tcPr>
            <w:tcW w:w="4111" w:type="dxa"/>
            <w:vAlign w:val="center"/>
          </w:tcPr>
          <w:p w:rsidR="001F535D" w:rsidRPr="001269FA" w:rsidRDefault="001F535D" w:rsidP="00C45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A44E2">
              <w:rPr>
                <w:rFonts w:ascii="Arial" w:hAnsi="Arial" w:cs="Arial"/>
                <w:b/>
                <w:bCs/>
                <w:sz w:val="20"/>
                <w:szCs w:val="20"/>
              </w:rPr>
              <w:t>Firma del Colaborador</w:t>
            </w:r>
          </w:p>
        </w:tc>
      </w:tr>
      <w:tr w:rsidR="001F535D" w:rsidRPr="001269FA" w:rsidTr="00C452AB">
        <w:trPr>
          <w:trHeight w:val="1243"/>
        </w:trPr>
        <w:tc>
          <w:tcPr>
            <w:tcW w:w="4678" w:type="dxa"/>
            <w:vAlign w:val="center"/>
          </w:tcPr>
          <w:p w:rsidR="001F535D" w:rsidRPr="001269FA" w:rsidRDefault="001F535D" w:rsidP="00C452AB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:rsidR="001F535D" w:rsidRPr="001269FA" w:rsidRDefault="001F535D" w:rsidP="00C452A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F535D" w:rsidRPr="00370080" w:rsidRDefault="001F535D" w:rsidP="001F535D">
      <w:pPr>
        <w:jc w:val="both"/>
        <w:rPr>
          <w:rFonts w:ascii="Arial" w:hAnsi="Arial" w:cs="Arial"/>
          <w:sz w:val="20"/>
          <w:szCs w:val="20"/>
        </w:rPr>
      </w:pPr>
    </w:p>
    <w:p w:rsidR="001F535D" w:rsidRPr="00370080" w:rsidRDefault="001F535D" w:rsidP="001F535D">
      <w:pPr>
        <w:spacing w:before="120" w:after="120" w:line="360" w:lineRule="auto"/>
        <w:contextualSpacing/>
        <w:jc w:val="both"/>
        <w:rPr>
          <w:rFonts w:ascii="Arial" w:hAnsi="Arial" w:cs="Arial"/>
          <w:sz w:val="20"/>
          <w:szCs w:val="20"/>
        </w:rPr>
      </w:pPr>
    </w:p>
    <w:p w:rsidR="00540A5B" w:rsidRDefault="001F535D"/>
    <w:sectPr w:rsidR="00540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5D"/>
    <w:rsid w:val="001F535D"/>
    <w:rsid w:val="00AE01BE"/>
    <w:rsid w:val="00BE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608A1-3EBF-4300-B9CB-7F2B91D6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35D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F535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D168D39B.dotm</Template>
  <TotalTime>1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Ariza Delgado</dc:creator>
  <cp:keywords/>
  <dc:description/>
  <cp:lastModifiedBy>Helena Ariza Delgado</cp:lastModifiedBy>
  <cp:revision>1</cp:revision>
  <dcterms:created xsi:type="dcterms:W3CDTF">2025-10-23T07:20:00Z</dcterms:created>
  <dcterms:modified xsi:type="dcterms:W3CDTF">2025-10-23T07:21:00Z</dcterms:modified>
</cp:coreProperties>
</file>